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292F" w:rsidRDefault="00BF292F" w:rsidP="006555DA">
      <w:pPr>
        <w:jc w:val="center"/>
        <w:rPr>
          <w:rFonts w:ascii="隶书" w:eastAsia="隶书"/>
          <w:b/>
          <w:sz w:val="48"/>
          <w:szCs w:val="48"/>
        </w:rPr>
      </w:pPr>
    </w:p>
    <w:p w:rsidR="006555DA" w:rsidRPr="00BF292F" w:rsidRDefault="006555DA" w:rsidP="006555DA">
      <w:pPr>
        <w:jc w:val="center"/>
        <w:rPr>
          <w:rFonts w:ascii="隶书" w:eastAsia="隶书"/>
          <w:b/>
          <w:sz w:val="52"/>
          <w:szCs w:val="52"/>
        </w:rPr>
      </w:pPr>
      <w:r w:rsidRPr="00BF292F">
        <w:rPr>
          <w:rFonts w:ascii="隶书" w:eastAsia="隶书" w:hint="eastAsia"/>
          <w:b/>
          <w:sz w:val="52"/>
          <w:szCs w:val="52"/>
        </w:rPr>
        <w:t>南 京 师 范 大 学</w:t>
      </w:r>
    </w:p>
    <w:p w:rsidR="006555DA" w:rsidRDefault="006555DA" w:rsidP="006555DA">
      <w:pPr>
        <w:jc w:val="center"/>
        <w:rPr>
          <w:rFonts w:ascii="隶书" w:eastAsia="隶书"/>
          <w:b/>
          <w:sz w:val="18"/>
          <w:szCs w:val="18"/>
        </w:rPr>
      </w:pPr>
    </w:p>
    <w:p w:rsidR="00BF292F" w:rsidRPr="00DE6BC9" w:rsidRDefault="006555DA" w:rsidP="00BF292F">
      <w:pPr>
        <w:jc w:val="center"/>
        <w:rPr>
          <w:rFonts w:ascii="楷体" w:eastAsia="楷体" w:hAnsi="楷体"/>
          <w:b/>
          <w:bCs/>
          <w:sz w:val="52"/>
          <w:szCs w:val="52"/>
        </w:rPr>
      </w:pPr>
      <w:r w:rsidRPr="00DE6BC9">
        <w:rPr>
          <w:rFonts w:ascii="楷体" w:eastAsia="楷体" w:hAnsi="楷体" w:hint="eastAsia"/>
          <w:b/>
          <w:bCs/>
          <w:sz w:val="52"/>
          <w:szCs w:val="52"/>
        </w:rPr>
        <w:t>《</w:t>
      </w:r>
      <w:r w:rsidR="006E38CF" w:rsidRPr="00DE6BC9">
        <w:rPr>
          <w:rFonts w:ascii="楷体" w:eastAsia="楷体" w:hAnsi="楷体" w:hint="eastAsia"/>
          <w:b/>
          <w:bCs/>
          <w:sz w:val="52"/>
          <w:szCs w:val="52"/>
        </w:rPr>
        <w:t>软件工程</w:t>
      </w:r>
      <w:r w:rsidRPr="00DE6BC9">
        <w:rPr>
          <w:rFonts w:ascii="楷体" w:eastAsia="楷体" w:hAnsi="楷体" w:hint="eastAsia"/>
          <w:b/>
          <w:bCs/>
          <w:sz w:val="52"/>
          <w:szCs w:val="52"/>
        </w:rPr>
        <w:t>》</w:t>
      </w:r>
      <w:r w:rsidR="00533C0B">
        <w:rPr>
          <w:rFonts w:ascii="楷体" w:eastAsia="楷体" w:hAnsi="楷体" w:hint="eastAsia"/>
          <w:b/>
          <w:sz w:val="52"/>
          <w:szCs w:val="72"/>
        </w:rPr>
        <w:t>实验报告</w:t>
      </w:r>
    </w:p>
    <w:p w:rsidR="006555DA" w:rsidRDefault="006555DA" w:rsidP="006555DA">
      <w:pPr>
        <w:jc w:val="center"/>
        <w:rPr>
          <w:rFonts w:ascii="楷体" w:eastAsia="楷体" w:hAnsi="楷体"/>
          <w:b/>
          <w:sz w:val="52"/>
          <w:szCs w:val="72"/>
        </w:rPr>
      </w:pPr>
    </w:p>
    <w:p w:rsidR="006555DA" w:rsidRDefault="006555DA" w:rsidP="006555DA">
      <w:pPr>
        <w:jc w:val="center"/>
        <w:rPr>
          <w:rFonts w:ascii="楷体" w:eastAsia="楷体" w:hAnsi="楷体"/>
          <w:b/>
          <w:sz w:val="48"/>
          <w:szCs w:val="72"/>
        </w:rPr>
      </w:pPr>
    </w:p>
    <w:p w:rsidR="006555DA" w:rsidRDefault="006555DA" w:rsidP="006555DA">
      <w:pPr>
        <w:jc w:val="center"/>
      </w:pPr>
      <w:r>
        <w:rPr>
          <w:noProof/>
        </w:rPr>
        <w:drawing>
          <wp:inline distT="0" distB="0" distL="114300" distR="114300" wp14:anchorId="09E28CF8" wp14:editId="5346C76E">
            <wp:extent cx="1838960" cy="1905635"/>
            <wp:effectExtent l="0" t="0" r="5080" b="14605"/>
            <wp:docPr id="1" name="图片 1" descr="校标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标-2"/>
                    <pic:cNvPicPr>
                      <a:picLocks noChangeAspect="1"/>
                    </pic:cNvPicPr>
                  </pic:nvPicPr>
                  <pic:blipFill>
                    <a:blip r:embed="rId6">
                      <a:lum contras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96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555DA" w:rsidRDefault="006555DA" w:rsidP="006555DA">
      <w:pPr>
        <w:jc w:val="center"/>
      </w:pPr>
    </w:p>
    <w:p w:rsidR="00BF292F" w:rsidRDefault="00BF292F" w:rsidP="006555DA">
      <w:pPr>
        <w:jc w:val="center"/>
      </w:pPr>
    </w:p>
    <w:p w:rsidR="006555DA" w:rsidRDefault="006555DA" w:rsidP="006555DA">
      <w:pPr>
        <w:jc w:val="center"/>
      </w:pPr>
    </w:p>
    <w:p w:rsidR="006555DA" w:rsidRDefault="006555DA" w:rsidP="00BF292F">
      <w:pPr>
        <w:ind w:firstLineChars="246" w:firstLine="80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题    目：</w:t>
      </w:r>
      <w:r w:rsidR="00BF292F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254A24"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>电子相册</w:t>
      </w:r>
      <w:r w:rsidR="00BF292F">
        <w:rPr>
          <w:rFonts w:ascii="黑体" w:eastAsia="黑体" w:hint="eastAsia"/>
          <w:b/>
          <w:sz w:val="32"/>
          <w:szCs w:val="32"/>
          <w:u w:val="single"/>
        </w:rPr>
        <w:t xml:space="preserve">系统面向对象需求分析 </w:t>
      </w:r>
      <w:r w:rsidR="00DC1F67">
        <w:rPr>
          <w:rFonts w:ascii="黑体" w:eastAsia="黑体"/>
          <w:b/>
          <w:sz w:val="32"/>
          <w:szCs w:val="32"/>
          <w:u w:val="single"/>
        </w:rPr>
        <w:t xml:space="preserve"> </w:t>
      </w:r>
      <w:r w:rsidR="00BF292F"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</w:p>
    <w:p w:rsidR="006555DA" w:rsidRDefault="006555DA" w:rsidP="006555DA">
      <w:pPr>
        <w:ind w:firstLineChars="246" w:firstLine="80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院：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 w:rsidR="00BF292F"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>计算机与</w:t>
      </w:r>
      <w:r w:rsidR="000033BD">
        <w:rPr>
          <w:rFonts w:ascii="黑体" w:eastAsia="黑体" w:hint="eastAsia"/>
          <w:b/>
          <w:sz w:val="32"/>
          <w:szCs w:val="32"/>
          <w:u w:val="single"/>
        </w:rPr>
        <w:t>电子信息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学院      </w:t>
      </w:r>
      <w:r w:rsidR="00BF292F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</w:p>
    <w:p w:rsidR="006555DA" w:rsidRDefault="006555DA" w:rsidP="006555DA">
      <w:pPr>
        <w:ind w:firstLineChars="246" w:firstLine="80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    业：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  <w:r w:rsidR="00BF292F"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计算机科学与技术          </w:t>
      </w:r>
    </w:p>
    <w:p w:rsidR="006555DA" w:rsidRDefault="00BF292F" w:rsidP="00BF292F">
      <w:pPr>
        <w:ind w:firstLineChars="246" w:firstLine="80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小组成员</w:t>
      </w:r>
      <w:r w:rsidR="006555DA">
        <w:rPr>
          <w:rFonts w:ascii="黑体" w:eastAsia="黑体" w:hint="eastAsia"/>
          <w:b/>
          <w:sz w:val="32"/>
          <w:szCs w:val="32"/>
        </w:rPr>
        <w:t>：</w:t>
      </w:r>
      <w:r w:rsidR="006555DA">
        <w:rPr>
          <w:rFonts w:ascii="黑体" w:eastAsia="黑体" w:hint="eastAsia"/>
          <w:b/>
          <w:sz w:val="32"/>
          <w:szCs w:val="32"/>
          <w:u w:val="single"/>
        </w:rPr>
        <w:t xml:space="preserve">             </w:t>
      </w:r>
      <w:r w:rsidR="00852516">
        <w:rPr>
          <w:rFonts w:ascii="黑体" w:eastAsia="黑体"/>
          <w:b/>
          <w:sz w:val="32"/>
          <w:szCs w:val="32"/>
          <w:u w:val="single"/>
        </w:rPr>
        <w:t xml:space="preserve">                    </w:t>
      </w:r>
      <w:r w:rsidR="006555DA"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</w:p>
    <w:p w:rsidR="006555DA" w:rsidRDefault="00BF292F" w:rsidP="006555DA">
      <w:pPr>
        <w:ind w:firstLineChars="245" w:firstLine="799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指导</w:t>
      </w:r>
      <w:r w:rsidR="006555DA">
        <w:rPr>
          <w:rFonts w:ascii="黑体" w:eastAsia="黑体" w:hint="eastAsia"/>
          <w:b/>
          <w:sz w:val="32"/>
          <w:szCs w:val="32"/>
        </w:rPr>
        <w:t>教师：</w:t>
      </w:r>
      <w:r w:rsidR="006555DA">
        <w:rPr>
          <w:rFonts w:ascii="黑体" w:eastAsia="黑体" w:hint="eastAsia"/>
          <w:b/>
          <w:sz w:val="32"/>
          <w:szCs w:val="32"/>
          <w:u w:val="single"/>
        </w:rPr>
        <w:t xml:space="preserve">       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852516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852516">
        <w:rPr>
          <w:rFonts w:ascii="黑体" w:eastAsia="黑体"/>
          <w:b/>
          <w:sz w:val="32"/>
          <w:szCs w:val="32"/>
          <w:u w:val="single"/>
        </w:rPr>
        <w:t xml:space="preserve">                 </w:t>
      </w:r>
      <w:r w:rsidR="006555DA"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</w:p>
    <w:p w:rsidR="00BF292F" w:rsidRDefault="00BF292F" w:rsidP="006555DA">
      <w:pPr>
        <w:ind w:firstLineChars="245" w:firstLine="799"/>
        <w:rPr>
          <w:rFonts w:ascii="黑体" w:eastAsia="黑体"/>
          <w:b/>
          <w:sz w:val="32"/>
          <w:szCs w:val="32"/>
          <w:u w:val="single"/>
        </w:rPr>
      </w:pPr>
    </w:p>
    <w:p w:rsidR="00BF292F" w:rsidRPr="0092641A" w:rsidRDefault="006D1307" w:rsidP="00BF292F">
      <w:pPr>
        <w:ind w:firstLineChars="245" w:firstLine="799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92641A">
        <w:rPr>
          <w:rFonts w:ascii="Times New Roman" w:eastAsia="黑体" w:hAnsi="Times New Roman" w:cs="Times New Roman"/>
          <w:b/>
          <w:sz w:val="32"/>
          <w:szCs w:val="32"/>
        </w:rPr>
        <w:t>202</w:t>
      </w:r>
      <w:r w:rsidR="004D3F24">
        <w:rPr>
          <w:rFonts w:ascii="Times New Roman" w:eastAsia="黑体" w:hAnsi="Times New Roman" w:cs="Times New Roman"/>
          <w:b/>
          <w:sz w:val="32"/>
          <w:szCs w:val="32"/>
        </w:rPr>
        <w:t>4</w:t>
      </w:r>
      <w:r w:rsidR="00BF292F" w:rsidRPr="0092641A">
        <w:rPr>
          <w:rFonts w:ascii="Times New Roman" w:eastAsia="黑体" w:hAnsi="Times New Roman" w:cs="Times New Roman"/>
          <w:b/>
          <w:sz w:val="32"/>
          <w:szCs w:val="32"/>
        </w:rPr>
        <w:t>年</w:t>
      </w:r>
      <w:r w:rsidRPr="0092641A">
        <w:rPr>
          <w:rFonts w:ascii="Times New Roman" w:eastAsia="黑体" w:hAnsi="Times New Roman" w:cs="Times New Roman"/>
          <w:b/>
          <w:sz w:val="32"/>
          <w:szCs w:val="32"/>
        </w:rPr>
        <w:t xml:space="preserve">  </w:t>
      </w:r>
      <w:r w:rsidR="00E74554">
        <w:rPr>
          <w:rFonts w:ascii="Times New Roman" w:eastAsia="黑体" w:hAnsi="Times New Roman" w:cs="Times New Roman"/>
          <w:b/>
          <w:sz w:val="32"/>
          <w:szCs w:val="32"/>
        </w:rPr>
        <w:t xml:space="preserve"> </w:t>
      </w:r>
      <w:r w:rsidR="00BF292F" w:rsidRPr="0092641A">
        <w:rPr>
          <w:rFonts w:ascii="Times New Roman" w:eastAsia="黑体" w:hAnsi="Times New Roman" w:cs="Times New Roman"/>
          <w:b/>
          <w:sz w:val="32"/>
          <w:szCs w:val="32"/>
        </w:rPr>
        <w:t>月</w:t>
      </w:r>
      <w:r w:rsidRPr="0092641A">
        <w:rPr>
          <w:rFonts w:ascii="Times New Roman" w:eastAsia="黑体" w:hAnsi="Times New Roman" w:cs="Times New Roman"/>
          <w:b/>
          <w:sz w:val="32"/>
          <w:szCs w:val="32"/>
        </w:rPr>
        <w:t xml:space="preserve">  </w:t>
      </w:r>
      <w:r w:rsidR="00E74554">
        <w:rPr>
          <w:rFonts w:ascii="Times New Roman" w:eastAsia="黑体" w:hAnsi="Times New Roman" w:cs="Times New Roman"/>
          <w:b/>
          <w:sz w:val="32"/>
          <w:szCs w:val="32"/>
        </w:rPr>
        <w:t xml:space="preserve"> </w:t>
      </w:r>
      <w:r w:rsidR="00BF292F" w:rsidRPr="0092641A">
        <w:rPr>
          <w:rFonts w:ascii="Times New Roman" w:eastAsia="黑体" w:hAnsi="Times New Roman" w:cs="Times New Roman"/>
          <w:b/>
          <w:sz w:val="32"/>
          <w:szCs w:val="32"/>
        </w:rPr>
        <w:t>日</w:t>
      </w:r>
    </w:p>
    <w:p w:rsidR="00BF292F" w:rsidRDefault="00BF292F" w:rsidP="00BF292F">
      <w:pPr>
        <w:ind w:firstLineChars="245" w:firstLine="799"/>
        <w:jc w:val="center"/>
        <w:rPr>
          <w:rFonts w:ascii="黑体" w:eastAsia="黑体"/>
          <w:b/>
          <w:sz w:val="32"/>
          <w:szCs w:val="32"/>
          <w:u w:val="single"/>
        </w:rPr>
      </w:pPr>
    </w:p>
    <w:p w:rsidR="00BF292F" w:rsidRDefault="00BF292F" w:rsidP="00BF292F">
      <w:pPr>
        <w:ind w:firstLineChars="245" w:firstLine="799"/>
        <w:jc w:val="center"/>
        <w:rPr>
          <w:rFonts w:ascii="黑体" w:eastAsia="黑体"/>
          <w:b/>
          <w:sz w:val="32"/>
          <w:szCs w:val="32"/>
          <w:u w:val="single"/>
        </w:rPr>
      </w:pPr>
    </w:p>
    <w:p w:rsidR="00DE59CC" w:rsidRDefault="003C0E68" w:rsidP="009679F6">
      <w:pPr>
        <w:pStyle w:val="1"/>
        <w:rPr>
          <w:rFonts w:ascii="Times New Roman" w:hAnsi="Times New Roman" w:cs="Times New Roman"/>
          <w:sz w:val="36"/>
          <w:szCs w:val="36"/>
        </w:rPr>
      </w:pPr>
      <w:r w:rsidRPr="00D67B0F">
        <w:rPr>
          <w:rFonts w:ascii="Times New Roman" w:hAnsi="Times New Roman" w:cs="Times New Roman"/>
          <w:sz w:val="36"/>
          <w:szCs w:val="36"/>
        </w:rPr>
        <w:t>系统目标</w:t>
      </w:r>
    </w:p>
    <w:p w:rsidR="000E1506" w:rsidRPr="00290C87" w:rsidRDefault="00780AC4" w:rsidP="000E1506">
      <w:pPr>
        <w:pStyle w:val="1"/>
        <w:rPr>
          <w:rFonts w:ascii="Times New Roman" w:hAnsi="Times New Roman" w:cs="Times New Roman"/>
          <w:sz w:val="36"/>
          <w:szCs w:val="36"/>
        </w:rPr>
      </w:pPr>
      <w:r w:rsidRPr="00AA1627">
        <w:rPr>
          <w:rFonts w:ascii="Times New Roman" w:hAnsi="Times New Roman" w:cs="Times New Roman"/>
          <w:sz w:val="36"/>
          <w:szCs w:val="36"/>
        </w:rPr>
        <w:t>功</w:t>
      </w:r>
      <w:r w:rsidRPr="00290C87">
        <w:rPr>
          <w:rFonts w:ascii="Times New Roman" w:hAnsi="Times New Roman" w:cs="Times New Roman"/>
          <w:sz w:val="36"/>
          <w:szCs w:val="36"/>
        </w:rPr>
        <w:t>能需求</w:t>
      </w:r>
    </w:p>
    <w:p w:rsidR="008861F1" w:rsidRPr="00290C87" w:rsidRDefault="004247D8" w:rsidP="006D0991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系统</w:t>
      </w:r>
      <w:r w:rsidR="00BA4109" w:rsidRPr="00290C87">
        <w:rPr>
          <w:rFonts w:ascii="Times New Roman" w:hAnsi="Times New Roman" w:cs="Times New Roman"/>
        </w:rPr>
        <w:t>结构</w:t>
      </w:r>
    </w:p>
    <w:p w:rsidR="00367AE1" w:rsidRDefault="00314C9F" w:rsidP="00367A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需要包含</w:t>
      </w:r>
      <w:r w:rsidR="00363E5C">
        <w:rPr>
          <w:rFonts w:ascii="Times New Roman" w:hAnsi="Times New Roman" w:cs="Times New Roman" w:hint="eastAsia"/>
        </w:rPr>
        <w:t>系统体系结构、</w:t>
      </w:r>
      <w:r w:rsidR="00EF3E5B">
        <w:rPr>
          <w:rFonts w:ascii="Times New Roman" w:hAnsi="Times New Roman" w:cs="Times New Roman" w:hint="eastAsia"/>
        </w:rPr>
        <w:t>功能框架图</w:t>
      </w:r>
      <w:r w:rsidR="00E93785">
        <w:rPr>
          <w:rFonts w:ascii="Times New Roman" w:hAnsi="Times New Roman" w:cs="Times New Roman" w:hint="eastAsia"/>
        </w:rPr>
        <w:t>（对应后面的功能）</w:t>
      </w:r>
    </w:p>
    <w:p w:rsidR="003125B4" w:rsidRPr="003125B4" w:rsidRDefault="00DA4500" w:rsidP="003125B4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功能描述</w:t>
      </w:r>
    </w:p>
    <w:p w:rsidR="00823074" w:rsidRDefault="000A1CE1" w:rsidP="000D1ED5">
      <w:pPr>
        <w:pStyle w:val="3"/>
        <w:rPr>
          <w:rFonts w:ascii="Times New Roman" w:hAnsi="Times New Roman" w:cs="Times New Roman"/>
        </w:rPr>
      </w:pPr>
      <w:r w:rsidRPr="00861E4A">
        <w:rPr>
          <w:rFonts w:ascii="Times New Roman" w:hAnsi="Times New Roman" w:cs="Times New Roman"/>
        </w:rPr>
        <w:t xml:space="preserve"> </w:t>
      </w:r>
      <w:r w:rsidRPr="00861E4A">
        <w:rPr>
          <w:rFonts w:ascii="Times New Roman" w:hAnsi="Times New Roman" w:cs="Times New Roman"/>
        </w:rPr>
        <w:t>功能</w:t>
      </w:r>
      <w:r w:rsidRPr="00861E4A">
        <w:rPr>
          <w:rFonts w:ascii="Times New Roman" w:hAnsi="Times New Roman" w:cs="Times New Roman"/>
        </w:rPr>
        <w:t>1</w:t>
      </w:r>
    </w:p>
    <w:p w:rsidR="00DD3B57" w:rsidRPr="00314C9F" w:rsidRDefault="00DD3B57" w:rsidP="00DD3B57">
      <w:pPr>
        <w:rPr>
          <w:rFonts w:ascii="Times New Roman" w:hAnsi="Times New Roman" w:cs="Times New Roman"/>
          <w:szCs w:val="21"/>
        </w:rPr>
      </w:pPr>
      <w:r w:rsidRPr="00314C9F">
        <w:rPr>
          <w:rFonts w:ascii="Times New Roman" w:hAnsi="Times New Roman" w:cs="Times New Roman"/>
          <w:szCs w:val="21"/>
        </w:rPr>
        <w:t>给出功能</w:t>
      </w:r>
      <w:r w:rsidRPr="00314C9F">
        <w:rPr>
          <w:rFonts w:ascii="Times New Roman" w:hAnsi="Times New Roman" w:cs="Times New Roman" w:hint="eastAsia"/>
          <w:szCs w:val="21"/>
        </w:rPr>
        <w:t>模块的</w:t>
      </w:r>
      <w:r w:rsidR="008334C6" w:rsidRPr="00314C9F">
        <w:rPr>
          <w:rFonts w:ascii="Times New Roman" w:hAnsi="Times New Roman" w:cs="Times New Roman" w:hint="eastAsia"/>
          <w:szCs w:val="21"/>
        </w:rPr>
        <w:t>用例</w:t>
      </w:r>
      <w:r w:rsidR="00E93785" w:rsidRPr="00314C9F">
        <w:rPr>
          <w:rFonts w:ascii="Times New Roman" w:hAnsi="Times New Roman" w:cs="Times New Roman" w:hint="eastAsia"/>
          <w:szCs w:val="21"/>
        </w:rPr>
        <w:t>（要写清楚）</w:t>
      </w:r>
      <w:r w:rsidR="00314C9F" w:rsidRPr="00314C9F">
        <w:rPr>
          <w:rFonts w:ascii="Times New Roman" w:hAnsi="Times New Roman" w:cs="Times New Roman" w:hint="eastAsia"/>
          <w:szCs w:val="21"/>
        </w:rPr>
        <w:t>、</w:t>
      </w:r>
      <w:r w:rsidR="00314C9F" w:rsidRPr="00314C9F">
        <w:rPr>
          <w:rFonts w:ascii="Times New Roman" w:hAnsi="Times New Roman" w:cs="Times New Roman" w:hint="eastAsia"/>
          <w:szCs w:val="21"/>
        </w:rPr>
        <w:t>用例图、</w:t>
      </w:r>
      <w:r w:rsidRPr="00314C9F">
        <w:rPr>
          <w:rFonts w:ascii="Times New Roman" w:hAnsi="Times New Roman" w:cs="Times New Roman" w:hint="eastAsia"/>
          <w:szCs w:val="21"/>
        </w:rPr>
        <w:t>活动图或泳道图</w:t>
      </w:r>
      <w:r w:rsidR="00E93785" w:rsidRPr="00314C9F">
        <w:rPr>
          <w:rFonts w:ascii="Times New Roman" w:hAnsi="Times New Roman" w:cs="Times New Roman" w:hint="eastAsia"/>
          <w:szCs w:val="21"/>
        </w:rPr>
        <w:t>（</w:t>
      </w:r>
      <w:r w:rsidR="00314C9F">
        <w:rPr>
          <w:rFonts w:ascii="Times New Roman" w:hAnsi="Times New Roman" w:cs="Times New Roman" w:hint="eastAsia"/>
          <w:szCs w:val="21"/>
        </w:rPr>
        <w:t>活动图和泳道图</w:t>
      </w:r>
      <w:r w:rsidR="00E93785" w:rsidRPr="00314C9F">
        <w:rPr>
          <w:rFonts w:ascii="Times New Roman" w:hAnsi="Times New Roman" w:cs="Times New Roman" w:hint="eastAsia"/>
          <w:szCs w:val="21"/>
        </w:rPr>
        <w:t>二选其一）</w:t>
      </w:r>
    </w:p>
    <w:p w:rsidR="00E93785" w:rsidRPr="00314C9F" w:rsidRDefault="00E93785" w:rsidP="00DD3B57">
      <w:pPr>
        <w:rPr>
          <w:rFonts w:ascii="Times New Roman" w:hAnsi="Times New Roman" w:cs="Times New Roman" w:hint="eastAsia"/>
          <w:szCs w:val="21"/>
        </w:rPr>
      </w:pPr>
      <w:r w:rsidRPr="00314C9F">
        <w:rPr>
          <w:rFonts w:ascii="Times New Roman" w:hAnsi="Times New Roman" w:cs="Times New Roman" w:hint="eastAsia"/>
          <w:szCs w:val="21"/>
        </w:rPr>
        <w:t>图要有标签</w:t>
      </w:r>
      <w:r w:rsidR="00314C9F">
        <w:rPr>
          <w:rFonts w:ascii="Times New Roman" w:hAnsi="Times New Roman" w:cs="Times New Roman" w:hint="eastAsia"/>
          <w:szCs w:val="21"/>
        </w:rPr>
        <w:t>，即图的编号和图名称。</w:t>
      </w:r>
    </w:p>
    <w:p w:rsidR="00E93785" w:rsidRDefault="00E93785" w:rsidP="00DD3B57">
      <w:pPr>
        <w:rPr>
          <w:rFonts w:ascii="Times New Roman" w:hAnsi="Times New Roman" w:cs="Times New Roman"/>
          <w:szCs w:val="21"/>
        </w:rPr>
      </w:pPr>
      <w:r w:rsidRPr="00314C9F">
        <w:rPr>
          <w:rFonts w:ascii="Times New Roman" w:hAnsi="Times New Roman" w:cs="Times New Roman" w:hint="eastAsia"/>
          <w:szCs w:val="21"/>
        </w:rPr>
        <w:t>用例图</w:t>
      </w:r>
      <w:r w:rsidR="00314C9F">
        <w:rPr>
          <w:rFonts w:ascii="Times New Roman" w:hAnsi="Times New Roman" w:cs="Times New Roman" w:hint="eastAsia"/>
          <w:szCs w:val="21"/>
        </w:rPr>
        <w:t>、</w:t>
      </w:r>
      <w:r w:rsidRPr="00314C9F">
        <w:rPr>
          <w:rFonts w:ascii="Times New Roman" w:hAnsi="Times New Roman" w:cs="Times New Roman" w:hint="eastAsia"/>
          <w:szCs w:val="21"/>
        </w:rPr>
        <w:t>活动图或泳道图要有</w:t>
      </w:r>
      <w:r w:rsidR="00314C9F">
        <w:rPr>
          <w:rFonts w:ascii="Times New Roman" w:hAnsi="Times New Roman" w:cs="Times New Roman" w:hint="eastAsia"/>
          <w:szCs w:val="21"/>
        </w:rPr>
        <w:t>对应的说明和解释，不能只有一幅图而无任何说明。</w:t>
      </w:r>
    </w:p>
    <w:p w:rsidR="00314C9F" w:rsidRPr="00314C9F" w:rsidRDefault="00314C9F" w:rsidP="00DD3B57">
      <w:pPr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>需要注意图和文字的排版，要合理安排，这也是评分标准之一。</w:t>
      </w:r>
    </w:p>
    <w:p w:rsidR="00230222" w:rsidRPr="00861E4A" w:rsidRDefault="008403B5" w:rsidP="00230222">
      <w:pPr>
        <w:pStyle w:val="3"/>
        <w:rPr>
          <w:rFonts w:ascii="Times New Roman" w:hAnsi="Times New Roman" w:cs="Times New Roman"/>
        </w:rPr>
      </w:pPr>
      <w:r w:rsidRPr="00861E4A">
        <w:rPr>
          <w:rFonts w:ascii="Times New Roman" w:hAnsi="Times New Roman" w:cs="Times New Roman"/>
        </w:rPr>
        <w:t>功能</w:t>
      </w:r>
      <w:r w:rsidR="00230222" w:rsidRPr="00861E4A">
        <w:rPr>
          <w:rFonts w:ascii="Times New Roman" w:hAnsi="Times New Roman" w:cs="Times New Roman"/>
        </w:rPr>
        <w:t>2</w:t>
      </w:r>
    </w:p>
    <w:p w:rsidR="00230222" w:rsidRDefault="00F940C3" w:rsidP="00230222">
      <w:r>
        <w:t>…………</w:t>
      </w:r>
    </w:p>
    <w:p w:rsidR="00F940C3" w:rsidRDefault="00F940C3" w:rsidP="00230222"/>
    <w:p w:rsidR="00F940C3" w:rsidRPr="008125BE" w:rsidRDefault="00A93612" w:rsidP="00B11EE0">
      <w:pPr>
        <w:pStyle w:val="2"/>
        <w:rPr>
          <w:rFonts w:ascii="Times New Roman" w:hAnsi="Times New Roman" w:cs="Times New Roman"/>
        </w:rPr>
      </w:pPr>
      <w:r w:rsidRPr="008125BE">
        <w:rPr>
          <w:rFonts w:ascii="Times New Roman" w:hAnsi="Times New Roman" w:cs="Times New Roman"/>
        </w:rPr>
        <w:t>逻辑分析与建模</w:t>
      </w:r>
    </w:p>
    <w:p w:rsidR="00355FE5" w:rsidRDefault="00355FE5" w:rsidP="00355FE5">
      <w:pPr>
        <w:pStyle w:val="3"/>
        <w:rPr>
          <w:rFonts w:ascii="Times New Roman" w:hAnsi="Times New Roman" w:cs="Times New Roman"/>
        </w:rPr>
      </w:pPr>
      <w:r w:rsidRPr="00861E4A">
        <w:rPr>
          <w:rFonts w:ascii="Times New Roman" w:hAnsi="Times New Roman" w:cs="Times New Roman"/>
        </w:rPr>
        <w:t>功能</w:t>
      </w:r>
      <w:r w:rsidRPr="00861E4A">
        <w:rPr>
          <w:rFonts w:ascii="Times New Roman" w:hAnsi="Times New Roman" w:cs="Times New Roman"/>
        </w:rPr>
        <w:t>1</w:t>
      </w:r>
    </w:p>
    <w:p w:rsidR="0070768C" w:rsidRDefault="00314C9F" w:rsidP="00707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需要</w:t>
      </w:r>
      <w:r w:rsidR="0065679A">
        <w:rPr>
          <w:rFonts w:ascii="Times New Roman" w:hAnsi="Times New Roman" w:cs="Times New Roman" w:hint="eastAsia"/>
          <w:sz w:val="24"/>
          <w:szCs w:val="24"/>
        </w:rPr>
        <w:t>给出</w:t>
      </w:r>
      <w:r w:rsidR="00D74C4F">
        <w:rPr>
          <w:rFonts w:ascii="Times New Roman" w:hAnsi="Times New Roman" w:cs="Times New Roman" w:hint="eastAsia"/>
          <w:sz w:val="24"/>
          <w:szCs w:val="24"/>
        </w:rPr>
        <w:t>功能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 w:rsidR="0065679A">
        <w:rPr>
          <w:rFonts w:ascii="Times New Roman" w:hAnsi="Times New Roman" w:cs="Times New Roman" w:hint="eastAsia"/>
          <w:sz w:val="24"/>
          <w:szCs w:val="24"/>
        </w:rPr>
        <w:t>类模型图和协作图</w:t>
      </w:r>
      <w:r w:rsidR="000E211A">
        <w:rPr>
          <w:rFonts w:ascii="Times New Roman" w:hAnsi="Times New Roman" w:cs="Times New Roman" w:hint="eastAsia"/>
          <w:sz w:val="24"/>
          <w:szCs w:val="24"/>
        </w:rPr>
        <w:t>；</w:t>
      </w:r>
    </w:p>
    <w:p w:rsidR="00E93785" w:rsidRDefault="00E93785" w:rsidP="0070768C">
      <w:pPr>
        <w:rPr>
          <w:rFonts w:ascii="Times New Roman" w:hAnsi="Times New Roman" w:cs="Times New Roman"/>
          <w:sz w:val="24"/>
          <w:szCs w:val="24"/>
        </w:rPr>
      </w:pPr>
    </w:p>
    <w:p w:rsidR="00E93785" w:rsidRPr="0070768C" w:rsidRDefault="00314C9F" w:rsidP="0070768C">
      <w:r>
        <w:rPr>
          <w:rFonts w:ascii="Times New Roman" w:hAnsi="Times New Roman" w:cs="Times New Roman" w:hint="eastAsia"/>
          <w:sz w:val="24"/>
          <w:szCs w:val="24"/>
        </w:rPr>
        <w:t>同样的，图需要有标签以及对应的解释和描述。</w:t>
      </w:r>
    </w:p>
    <w:p w:rsidR="00355FE5" w:rsidRPr="00861E4A" w:rsidRDefault="00355FE5" w:rsidP="00355FE5">
      <w:pPr>
        <w:pStyle w:val="3"/>
        <w:rPr>
          <w:rFonts w:ascii="Times New Roman" w:hAnsi="Times New Roman" w:cs="Times New Roman"/>
        </w:rPr>
      </w:pPr>
      <w:r w:rsidRPr="00861E4A">
        <w:rPr>
          <w:rFonts w:ascii="Times New Roman" w:hAnsi="Times New Roman" w:cs="Times New Roman"/>
        </w:rPr>
        <w:t>功能</w:t>
      </w:r>
      <w:r w:rsidRPr="00861E4A">
        <w:rPr>
          <w:rFonts w:ascii="Times New Roman" w:hAnsi="Times New Roman" w:cs="Times New Roman"/>
        </w:rPr>
        <w:t>2</w:t>
      </w:r>
    </w:p>
    <w:p w:rsidR="00E43187" w:rsidRDefault="0070768C" w:rsidP="00E43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</w:t>
      </w:r>
    </w:p>
    <w:p w:rsidR="0070768C" w:rsidRDefault="0070768C" w:rsidP="00E43187">
      <w:pPr>
        <w:rPr>
          <w:rFonts w:ascii="Times New Roman" w:hAnsi="Times New Roman" w:cs="Times New Roman"/>
        </w:rPr>
      </w:pPr>
    </w:p>
    <w:p w:rsidR="0070768C" w:rsidRPr="008125BE" w:rsidRDefault="0070768C" w:rsidP="00E43187">
      <w:pPr>
        <w:rPr>
          <w:rFonts w:ascii="Times New Roman" w:hAnsi="Times New Roman" w:cs="Times New Roman"/>
        </w:rPr>
      </w:pPr>
    </w:p>
    <w:p w:rsidR="00AA28D3" w:rsidRPr="008125BE" w:rsidRDefault="00AA28D3" w:rsidP="00AA28D3">
      <w:pPr>
        <w:rPr>
          <w:rFonts w:ascii="Times New Roman" w:hAnsi="Times New Roman" w:cs="Times New Roman"/>
        </w:rPr>
      </w:pPr>
    </w:p>
    <w:p w:rsidR="000B038A" w:rsidRDefault="00677D1A" w:rsidP="000B038A">
      <w:pPr>
        <w:pStyle w:val="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非</w:t>
      </w:r>
      <w:r w:rsidR="000B038A" w:rsidRPr="00AA1627">
        <w:rPr>
          <w:rFonts w:ascii="Times New Roman" w:hAnsi="Times New Roman" w:cs="Times New Roman"/>
          <w:sz w:val="36"/>
          <w:szCs w:val="36"/>
        </w:rPr>
        <w:t>功</w:t>
      </w:r>
      <w:r w:rsidR="000B038A" w:rsidRPr="00290C87">
        <w:rPr>
          <w:rFonts w:ascii="Times New Roman" w:hAnsi="Times New Roman" w:cs="Times New Roman"/>
          <w:sz w:val="36"/>
          <w:szCs w:val="36"/>
        </w:rPr>
        <w:t>能需求</w:t>
      </w:r>
    </w:p>
    <w:p w:rsidR="00B472CF" w:rsidRPr="00B472CF" w:rsidRDefault="00E93785" w:rsidP="00B472CF">
      <w:r>
        <w:rPr>
          <w:rFonts w:hint="eastAsia"/>
        </w:rPr>
        <w:t>需要的环境，开发环境，并发要求等</w:t>
      </w:r>
      <w:r w:rsidR="00314C9F">
        <w:rPr>
          <w:rFonts w:hint="eastAsia"/>
        </w:rPr>
        <w:t>。</w:t>
      </w:r>
    </w:p>
    <w:p w:rsidR="00887180" w:rsidRDefault="00467158" w:rsidP="00887180">
      <w:pPr>
        <w:pStyle w:val="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任务分工</w:t>
      </w:r>
    </w:p>
    <w:p w:rsidR="00AA28D3" w:rsidRDefault="00314C9F" w:rsidP="00AA28D3">
      <w:pPr>
        <w:rPr>
          <w:rFonts w:hint="eastAsia"/>
        </w:rPr>
      </w:pPr>
      <w:r>
        <w:rPr>
          <w:rFonts w:hint="eastAsia"/>
        </w:rPr>
        <w:t>阐述小组成员的分工，贡献百分比等。</w:t>
      </w:r>
    </w:p>
    <w:p w:rsidR="001423BF" w:rsidRDefault="00A17BB3" w:rsidP="001423BF">
      <w:pPr>
        <w:pStyle w:val="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总结和体会</w:t>
      </w:r>
    </w:p>
    <w:p w:rsidR="001423BF" w:rsidRDefault="00314C9F" w:rsidP="00AA28D3">
      <w:r>
        <w:rPr>
          <w:rFonts w:hint="eastAsia"/>
        </w:rPr>
        <w:t>在任务完成中遇到的</w:t>
      </w:r>
      <w:r w:rsidR="00E93785">
        <w:rPr>
          <w:rFonts w:hint="eastAsia"/>
        </w:rPr>
        <w:t>困难</w:t>
      </w:r>
      <w:r>
        <w:rPr>
          <w:rFonts w:hint="eastAsia"/>
        </w:rPr>
        <w:t>和相应</w:t>
      </w:r>
      <w:r w:rsidR="00E93785">
        <w:rPr>
          <w:rFonts w:hint="eastAsia"/>
        </w:rPr>
        <w:t>收获</w:t>
      </w:r>
      <w:r>
        <w:rPr>
          <w:rFonts w:hint="eastAsia"/>
        </w:rPr>
        <w:t>等。</w:t>
      </w:r>
    </w:p>
    <w:p w:rsidR="00E93785" w:rsidRDefault="00E93785" w:rsidP="00AA28D3"/>
    <w:p w:rsidR="00E93785" w:rsidRDefault="00E93785" w:rsidP="00AA28D3"/>
    <w:p w:rsidR="00004D47" w:rsidRDefault="00314C9F" w:rsidP="00AA28D3">
      <w:pPr>
        <w:rPr>
          <w:rFonts w:hint="eastAsia"/>
        </w:rPr>
      </w:pPr>
      <w:r>
        <w:rPr>
          <w:rFonts w:hint="eastAsia"/>
        </w:rPr>
        <w:t>总页数不低于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页。</w:t>
      </w:r>
    </w:p>
    <w:p w:rsidR="00314C9F" w:rsidRDefault="00314C9F" w:rsidP="00AA28D3"/>
    <w:p w:rsidR="00314C9F" w:rsidRDefault="00314C9F" w:rsidP="00AA28D3"/>
    <w:sectPr w:rsidR="00314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隶书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D39F8B"/>
    <w:multiLevelType w:val="multilevel"/>
    <w:tmpl w:val="AFD39F8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B3019980"/>
    <w:multiLevelType w:val="multilevel"/>
    <w:tmpl w:val="B301998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BB317CD8"/>
    <w:multiLevelType w:val="multilevel"/>
    <w:tmpl w:val="BB317CD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BD7E9F90"/>
    <w:multiLevelType w:val="multilevel"/>
    <w:tmpl w:val="BD7E9F9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C26A3AED"/>
    <w:multiLevelType w:val="multilevel"/>
    <w:tmpl w:val="C26A3AE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C77231F8"/>
    <w:multiLevelType w:val="multilevel"/>
    <w:tmpl w:val="C77231F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D378EBB9"/>
    <w:multiLevelType w:val="multilevel"/>
    <w:tmpl w:val="D378EBB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E39A9DB8"/>
    <w:multiLevelType w:val="multilevel"/>
    <w:tmpl w:val="E39A9DB8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0235DC0"/>
    <w:multiLevelType w:val="multilevel"/>
    <w:tmpl w:val="00235DC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7532B3B"/>
    <w:multiLevelType w:val="multilevel"/>
    <w:tmpl w:val="07532B3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B3C49C3"/>
    <w:multiLevelType w:val="multilevel"/>
    <w:tmpl w:val="0B3C49C3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A26ABAD"/>
    <w:multiLevelType w:val="multilevel"/>
    <w:tmpl w:val="1A26ABA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1C9EBF9"/>
    <w:multiLevelType w:val="multilevel"/>
    <w:tmpl w:val="21C9EBF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369C0E0"/>
    <w:multiLevelType w:val="multilevel"/>
    <w:tmpl w:val="2369C0E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94DA75"/>
    <w:multiLevelType w:val="multilevel"/>
    <w:tmpl w:val="3994DA7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EE9B09"/>
    <w:multiLevelType w:val="multilevel"/>
    <w:tmpl w:val="3BEE9B0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D36EF7"/>
    <w:multiLevelType w:val="hybridMultilevel"/>
    <w:tmpl w:val="59627DE2"/>
    <w:lvl w:ilvl="0" w:tplc="F16E8CF6">
      <w:start w:val="1"/>
      <w:numFmt w:val="japaneseCounting"/>
      <w:lvlText w:val="第%1章"/>
      <w:lvlJc w:val="left"/>
      <w:pPr>
        <w:ind w:left="1116" w:hanging="1116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F19E727"/>
    <w:multiLevelType w:val="multilevel"/>
    <w:tmpl w:val="4F19E72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07A3582"/>
    <w:multiLevelType w:val="multilevel"/>
    <w:tmpl w:val="507A358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850434E"/>
    <w:multiLevelType w:val="multilevel"/>
    <w:tmpl w:val="5850434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EB65DD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68202932">
    <w:abstractNumId w:val="16"/>
  </w:num>
  <w:num w:numId="2" w16cid:durableId="2078090737">
    <w:abstractNumId w:val="19"/>
  </w:num>
  <w:num w:numId="3" w16cid:durableId="1611426993">
    <w:abstractNumId w:val="9"/>
  </w:num>
  <w:num w:numId="4" w16cid:durableId="1037395007">
    <w:abstractNumId w:val="8"/>
  </w:num>
  <w:num w:numId="5" w16cid:durableId="1043018283">
    <w:abstractNumId w:val="18"/>
  </w:num>
  <w:num w:numId="6" w16cid:durableId="292832564">
    <w:abstractNumId w:val="1"/>
  </w:num>
  <w:num w:numId="7" w16cid:durableId="475494350">
    <w:abstractNumId w:val="12"/>
  </w:num>
  <w:num w:numId="8" w16cid:durableId="2094012886">
    <w:abstractNumId w:val="17"/>
  </w:num>
  <w:num w:numId="9" w16cid:durableId="236863060">
    <w:abstractNumId w:val="0"/>
  </w:num>
  <w:num w:numId="10" w16cid:durableId="1585845925">
    <w:abstractNumId w:val="3"/>
  </w:num>
  <w:num w:numId="11" w16cid:durableId="2006976268">
    <w:abstractNumId w:val="14"/>
  </w:num>
  <w:num w:numId="12" w16cid:durableId="899629635">
    <w:abstractNumId w:val="13"/>
  </w:num>
  <w:num w:numId="13" w16cid:durableId="440613474">
    <w:abstractNumId w:val="7"/>
  </w:num>
  <w:num w:numId="14" w16cid:durableId="1932469651">
    <w:abstractNumId w:val="6"/>
  </w:num>
  <w:num w:numId="15" w16cid:durableId="153885741">
    <w:abstractNumId w:val="15"/>
  </w:num>
  <w:num w:numId="16" w16cid:durableId="89854417">
    <w:abstractNumId w:val="2"/>
  </w:num>
  <w:num w:numId="17" w16cid:durableId="1698265166">
    <w:abstractNumId w:val="11"/>
  </w:num>
  <w:num w:numId="18" w16cid:durableId="1230842580">
    <w:abstractNumId w:val="4"/>
  </w:num>
  <w:num w:numId="19" w16cid:durableId="320549174">
    <w:abstractNumId w:val="5"/>
  </w:num>
  <w:num w:numId="20" w16cid:durableId="694429519">
    <w:abstractNumId w:val="10"/>
  </w:num>
  <w:num w:numId="21" w16cid:durableId="584343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85"/>
    <w:rsid w:val="000033BD"/>
    <w:rsid w:val="00004D47"/>
    <w:rsid w:val="00083666"/>
    <w:rsid w:val="000A1CE1"/>
    <w:rsid w:val="000A578E"/>
    <w:rsid w:val="000B038A"/>
    <w:rsid w:val="000B2F3F"/>
    <w:rsid w:val="000D1ED5"/>
    <w:rsid w:val="000E1506"/>
    <w:rsid w:val="000E211A"/>
    <w:rsid w:val="000E4ADF"/>
    <w:rsid w:val="0012607E"/>
    <w:rsid w:val="001423BF"/>
    <w:rsid w:val="00145BE8"/>
    <w:rsid w:val="001471E9"/>
    <w:rsid w:val="0014786C"/>
    <w:rsid w:val="00182715"/>
    <w:rsid w:val="00186DA5"/>
    <w:rsid w:val="001D5CDA"/>
    <w:rsid w:val="001D6508"/>
    <w:rsid w:val="001F44CF"/>
    <w:rsid w:val="00200CAE"/>
    <w:rsid w:val="00230222"/>
    <w:rsid w:val="00254A24"/>
    <w:rsid w:val="00262872"/>
    <w:rsid w:val="00264B2F"/>
    <w:rsid w:val="00290C87"/>
    <w:rsid w:val="002B5246"/>
    <w:rsid w:val="002D1AB1"/>
    <w:rsid w:val="002F6A9D"/>
    <w:rsid w:val="00310BA7"/>
    <w:rsid w:val="00311EF2"/>
    <w:rsid w:val="003125B4"/>
    <w:rsid w:val="00314C9F"/>
    <w:rsid w:val="00330549"/>
    <w:rsid w:val="00355FE5"/>
    <w:rsid w:val="00363E5C"/>
    <w:rsid w:val="00367AE1"/>
    <w:rsid w:val="003C0E68"/>
    <w:rsid w:val="004049B1"/>
    <w:rsid w:val="004145E9"/>
    <w:rsid w:val="00422729"/>
    <w:rsid w:val="004247D8"/>
    <w:rsid w:val="004325F6"/>
    <w:rsid w:val="00455F90"/>
    <w:rsid w:val="00467158"/>
    <w:rsid w:val="00484EE6"/>
    <w:rsid w:val="004C34B0"/>
    <w:rsid w:val="004D3F24"/>
    <w:rsid w:val="00504A95"/>
    <w:rsid w:val="00510BB7"/>
    <w:rsid w:val="005112B9"/>
    <w:rsid w:val="005167C0"/>
    <w:rsid w:val="005305AD"/>
    <w:rsid w:val="00532A32"/>
    <w:rsid w:val="00533C0B"/>
    <w:rsid w:val="005A3AFA"/>
    <w:rsid w:val="00621B0A"/>
    <w:rsid w:val="006545FD"/>
    <w:rsid w:val="006555DA"/>
    <w:rsid w:val="0065679A"/>
    <w:rsid w:val="00661D36"/>
    <w:rsid w:val="00666833"/>
    <w:rsid w:val="00677D1A"/>
    <w:rsid w:val="006C658A"/>
    <w:rsid w:val="006D0991"/>
    <w:rsid w:val="006D1307"/>
    <w:rsid w:val="006E38CF"/>
    <w:rsid w:val="006F0872"/>
    <w:rsid w:val="0070768C"/>
    <w:rsid w:val="007304B4"/>
    <w:rsid w:val="00764B9A"/>
    <w:rsid w:val="00780AC4"/>
    <w:rsid w:val="00781B48"/>
    <w:rsid w:val="007A3EC4"/>
    <w:rsid w:val="007F07F6"/>
    <w:rsid w:val="0081074C"/>
    <w:rsid w:val="008111DB"/>
    <w:rsid w:val="008125BE"/>
    <w:rsid w:val="00823074"/>
    <w:rsid w:val="008334C6"/>
    <w:rsid w:val="008403B5"/>
    <w:rsid w:val="00852516"/>
    <w:rsid w:val="00861E4A"/>
    <w:rsid w:val="0086410A"/>
    <w:rsid w:val="008861F1"/>
    <w:rsid w:val="00887180"/>
    <w:rsid w:val="00894F37"/>
    <w:rsid w:val="00896407"/>
    <w:rsid w:val="008F0DF1"/>
    <w:rsid w:val="009058A6"/>
    <w:rsid w:val="0092641A"/>
    <w:rsid w:val="009679F6"/>
    <w:rsid w:val="009724CA"/>
    <w:rsid w:val="009C268B"/>
    <w:rsid w:val="009C7270"/>
    <w:rsid w:val="009E504E"/>
    <w:rsid w:val="00A17BB3"/>
    <w:rsid w:val="00A536BE"/>
    <w:rsid w:val="00A707F4"/>
    <w:rsid w:val="00A93612"/>
    <w:rsid w:val="00A95228"/>
    <w:rsid w:val="00AA1627"/>
    <w:rsid w:val="00AA28D3"/>
    <w:rsid w:val="00B11EE0"/>
    <w:rsid w:val="00B174E5"/>
    <w:rsid w:val="00B34DED"/>
    <w:rsid w:val="00B46FC9"/>
    <w:rsid w:val="00B472CF"/>
    <w:rsid w:val="00B52B96"/>
    <w:rsid w:val="00B57A46"/>
    <w:rsid w:val="00B715E3"/>
    <w:rsid w:val="00B83903"/>
    <w:rsid w:val="00B90CEC"/>
    <w:rsid w:val="00BA4109"/>
    <w:rsid w:val="00BA4A31"/>
    <w:rsid w:val="00BB549C"/>
    <w:rsid w:val="00BF292F"/>
    <w:rsid w:val="00C26E9D"/>
    <w:rsid w:val="00C31127"/>
    <w:rsid w:val="00C42219"/>
    <w:rsid w:val="00C51596"/>
    <w:rsid w:val="00C643EB"/>
    <w:rsid w:val="00C91398"/>
    <w:rsid w:val="00CB07BC"/>
    <w:rsid w:val="00D57BA6"/>
    <w:rsid w:val="00D67B0F"/>
    <w:rsid w:val="00D74C4F"/>
    <w:rsid w:val="00DA4500"/>
    <w:rsid w:val="00DA4691"/>
    <w:rsid w:val="00DC00B9"/>
    <w:rsid w:val="00DC1F67"/>
    <w:rsid w:val="00DD2DA1"/>
    <w:rsid w:val="00DD3B57"/>
    <w:rsid w:val="00DE59CC"/>
    <w:rsid w:val="00DE6BC9"/>
    <w:rsid w:val="00DF736D"/>
    <w:rsid w:val="00E05B5E"/>
    <w:rsid w:val="00E1438B"/>
    <w:rsid w:val="00E43187"/>
    <w:rsid w:val="00E74554"/>
    <w:rsid w:val="00E93785"/>
    <w:rsid w:val="00EA0929"/>
    <w:rsid w:val="00EA45EB"/>
    <w:rsid w:val="00EC4BFE"/>
    <w:rsid w:val="00ED3029"/>
    <w:rsid w:val="00ED507E"/>
    <w:rsid w:val="00EF3E5B"/>
    <w:rsid w:val="00F350AC"/>
    <w:rsid w:val="00F429B4"/>
    <w:rsid w:val="00F472F3"/>
    <w:rsid w:val="00F8452D"/>
    <w:rsid w:val="00F940C3"/>
    <w:rsid w:val="00FD5141"/>
    <w:rsid w:val="00FE6073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D3E9"/>
  <w15:docId w15:val="{39A7A1BE-1EB7-9248-B7E5-07A0F008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9F6"/>
    <w:pPr>
      <w:keepNext/>
      <w:keepLines/>
      <w:numPr>
        <w:numId w:val="2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79F6"/>
    <w:pPr>
      <w:keepNext/>
      <w:keepLines/>
      <w:numPr>
        <w:ilvl w:val="1"/>
        <w:numId w:val="2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79F6"/>
    <w:pPr>
      <w:keepNext/>
      <w:keepLines/>
      <w:numPr>
        <w:ilvl w:val="2"/>
        <w:numId w:val="2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9F6"/>
    <w:pPr>
      <w:keepNext/>
      <w:keepLines/>
      <w:numPr>
        <w:ilvl w:val="3"/>
        <w:numId w:val="2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9F6"/>
    <w:pPr>
      <w:keepNext/>
      <w:keepLines/>
      <w:numPr>
        <w:ilvl w:val="4"/>
        <w:numId w:val="2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9F6"/>
    <w:pPr>
      <w:keepNext/>
      <w:keepLines/>
      <w:numPr>
        <w:ilvl w:val="5"/>
        <w:numId w:val="2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9F6"/>
    <w:pPr>
      <w:keepNext/>
      <w:keepLines/>
      <w:numPr>
        <w:ilvl w:val="6"/>
        <w:numId w:val="2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9F6"/>
    <w:pPr>
      <w:keepNext/>
      <w:keepLines/>
      <w:numPr>
        <w:ilvl w:val="7"/>
        <w:numId w:val="2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9F6"/>
    <w:pPr>
      <w:keepNext/>
      <w:keepLines/>
      <w:numPr>
        <w:ilvl w:val="8"/>
        <w:numId w:val="2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55D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555DA"/>
    <w:rPr>
      <w:sz w:val="18"/>
      <w:szCs w:val="18"/>
    </w:rPr>
  </w:style>
  <w:style w:type="paragraph" w:styleId="a5">
    <w:name w:val="List Paragraph"/>
    <w:basedOn w:val="a"/>
    <w:uiPriority w:val="34"/>
    <w:qFormat/>
    <w:rsid w:val="00A707F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679F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679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679F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9F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9F6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9679F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9679F6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9679F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9679F6"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KINGSTON/&#12298;&#36719;&#20214;&#24037;&#31243;&#12299;&#38754;&#21521;&#23545;&#35937;&#38656;&#27714;&#20998;&#26512;&#25253;&#2157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99453-1083-42C9-B9B3-EEC8A9C6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《软件工程》面向对象需求分析报告模板.dotx</Template>
  <TotalTime>13</TotalTime>
  <Pages>3</Pages>
  <Words>263</Words>
  <Characters>304</Characters>
  <Application>Microsoft Office Word</Application>
  <DocSecurity>0</DocSecurity>
  <Lines>23</Lines>
  <Paragraphs>20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8</cp:revision>
  <dcterms:created xsi:type="dcterms:W3CDTF">2024-10-12T02:58:00Z</dcterms:created>
  <dcterms:modified xsi:type="dcterms:W3CDTF">2024-10-12T05:52:00Z</dcterms:modified>
</cp:coreProperties>
</file>